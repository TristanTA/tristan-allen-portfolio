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A5CE" w14:textId="633040D5" w:rsidR="00AB7CE5" w:rsidRDefault="00D624B8" w:rsidP="00434932">
      <w:pPr>
        <w:pStyle w:val="Heading2"/>
        <w:tabs>
          <w:tab w:val="right" w:pos="10530"/>
        </w:tabs>
      </w:pPr>
      <w:r>
        <w:t>Tristan</w:t>
      </w:r>
      <w:r w:rsidR="00434932">
        <w:t xml:space="preserve"> </w:t>
      </w:r>
      <w:r>
        <w:t>Allen</w:t>
      </w:r>
    </w:p>
    <w:p w14:paraId="62307B84" w14:textId="00DC8281" w:rsidR="00434932" w:rsidRPr="00434932" w:rsidRDefault="00D624B8" w:rsidP="00434932">
      <w:pPr>
        <w:tabs>
          <w:tab w:val="right" w:pos="10530"/>
        </w:tabs>
      </w:pPr>
      <w:r>
        <w:t>tristantravus@gmail.com</w:t>
      </w:r>
      <w:r w:rsidR="00A25299">
        <w:t xml:space="preserve"> </w:t>
      </w:r>
      <w:r w:rsidR="008504BC">
        <w:rPr>
          <w:rFonts w:cstheme="minorHAnsi"/>
        </w:rPr>
        <w:t xml:space="preserve">● </w:t>
      </w:r>
      <w:r w:rsidR="00872940" w:rsidRPr="00872940">
        <w:rPr>
          <w:rFonts w:cstheme="minorHAnsi"/>
        </w:rPr>
        <w:t>www.linkedin.com/in/tristantallen</w:t>
      </w:r>
      <w:r w:rsidR="00872940">
        <w:rPr>
          <w:rFonts w:cstheme="minorHAnsi"/>
        </w:rPr>
        <w:t xml:space="preserve"> ●</w:t>
      </w:r>
      <w:r w:rsidR="00872940">
        <w:t xml:space="preserve"> 208-932-6039</w:t>
      </w:r>
    </w:p>
    <w:p w14:paraId="78FF732E" w14:textId="20DDB413" w:rsidR="00434932" w:rsidRDefault="00434932" w:rsidP="006C6A5A">
      <w:pPr>
        <w:pStyle w:val="Heading1"/>
        <w:tabs>
          <w:tab w:val="right" w:pos="10530"/>
        </w:tabs>
        <w:spacing w:before="120"/>
      </w:pPr>
      <w:r>
        <w:t>Education</w:t>
      </w:r>
    </w:p>
    <w:p w14:paraId="76F8EBDA" w14:textId="1966CDBA" w:rsidR="00605A26" w:rsidRDefault="00457A16" w:rsidP="00C00687">
      <w:pPr>
        <w:pStyle w:val="Education"/>
      </w:pPr>
      <w:r w:rsidRPr="00D3497E">
        <w:rPr>
          <w:b/>
        </w:rPr>
        <w:t>Brigham Young University – Idaho</w:t>
      </w:r>
      <w:r w:rsidR="00A5573D">
        <w:tab/>
      </w:r>
      <w:r w:rsidR="00A5573D">
        <w:tab/>
      </w:r>
      <w:r w:rsidR="00A5573D" w:rsidRPr="00D3497E">
        <w:t>Apr 202</w:t>
      </w:r>
      <w:r w:rsidR="00C00687">
        <w:t>6</w:t>
      </w:r>
    </w:p>
    <w:p w14:paraId="49887034" w14:textId="2EC156C0" w:rsidR="00C00687" w:rsidRPr="009D656A" w:rsidRDefault="00C00687" w:rsidP="00C00687">
      <w:pPr>
        <w:pStyle w:val="Education"/>
        <w:numPr>
          <w:ilvl w:val="0"/>
          <w:numId w:val="22"/>
        </w:numPr>
      </w:pPr>
      <w:r w:rsidRPr="00605A26">
        <w:rPr>
          <w:iCs/>
          <w:sz w:val="20"/>
        </w:rPr>
        <w:t>B.S. in Industrial Organizational Psychology, Minor: Data Science</w:t>
      </w:r>
    </w:p>
    <w:p w14:paraId="2C185852" w14:textId="5B193F8E" w:rsidR="00614F1D" w:rsidRDefault="009D656A" w:rsidP="00FD3DB6">
      <w:pPr>
        <w:pStyle w:val="Education"/>
        <w:numPr>
          <w:ilvl w:val="0"/>
          <w:numId w:val="22"/>
        </w:numPr>
      </w:pPr>
      <w:r>
        <w:rPr>
          <w:iCs/>
          <w:sz w:val="20"/>
        </w:rPr>
        <w:t xml:space="preserve">Course work in Machine Learning, Intermediate Statistics, </w:t>
      </w:r>
      <w:r w:rsidR="0004242D">
        <w:rPr>
          <w:iCs/>
          <w:sz w:val="20"/>
        </w:rPr>
        <w:t>Statistics and Data Science Consulting</w:t>
      </w:r>
      <w:r w:rsidR="000166E1">
        <w:rPr>
          <w:iCs/>
          <w:sz w:val="20"/>
        </w:rPr>
        <w:t>, Programming in Python, Programming in R, Data Visualization (Python and R)</w:t>
      </w:r>
    </w:p>
    <w:p w14:paraId="2F701495" w14:textId="77777777" w:rsidR="00457A16" w:rsidRPr="00D3497E" w:rsidRDefault="00504464" w:rsidP="00D3497E">
      <w:pPr>
        <w:pStyle w:val="Edu2"/>
        <w:rPr>
          <w:b/>
        </w:rPr>
      </w:pPr>
      <w:r w:rsidRPr="00D3497E">
        <w:rPr>
          <w:b/>
        </w:rPr>
        <w:t>Academic Projects</w:t>
      </w:r>
    </w:p>
    <w:p w14:paraId="79D2618E" w14:textId="477BD31A" w:rsidR="00457A16" w:rsidRPr="003F53D9" w:rsidRDefault="00992555" w:rsidP="00D3497E">
      <w:pPr>
        <w:pStyle w:val="Edu2"/>
      </w:pPr>
      <w:r w:rsidRPr="00605A26">
        <w:rPr>
          <w:iCs/>
          <w:sz w:val="20"/>
        </w:rPr>
        <w:t>Statistics and Data Science Consulting – Discrete Event Simulation</w:t>
      </w:r>
      <w:r w:rsidR="00457A16">
        <w:tab/>
      </w:r>
      <w:r>
        <w:t>Sep 2025</w:t>
      </w:r>
    </w:p>
    <w:p w14:paraId="16F58517" w14:textId="72A81CB3" w:rsidR="006E1DD6" w:rsidRDefault="00992555" w:rsidP="006E1DD6">
      <w:pPr>
        <w:pStyle w:val="Bullets"/>
      </w:pPr>
      <w:r w:rsidRPr="00992555">
        <w:t xml:space="preserve">In-progress: Collaborating with Hill Air Force Depot to develop DES that optimizes million-dollar </w:t>
      </w:r>
      <w:r>
        <w:t xml:space="preserve">part </w:t>
      </w:r>
      <w:r w:rsidRPr="00992555">
        <w:t>inventories</w:t>
      </w:r>
    </w:p>
    <w:p w14:paraId="6675842E" w14:textId="1A1BFC32" w:rsidR="00FD3DB6" w:rsidRPr="00457A16" w:rsidRDefault="00E63FE6" w:rsidP="006E1DD6">
      <w:pPr>
        <w:pStyle w:val="Bullets"/>
      </w:pPr>
      <w:r>
        <w:t xml:space="preserve">Predicting ideal inventory size </w:t>
      </w:r>
      <w:r w:rsidR="00B763B7">
        <w:t>through simulating supply and demand in a Python workspace</w:t>
      </w:r>
    </w:p>
    <w:p w14:paraId="63FF8A9C" w14:textId="1E1CE272" w:rsidR="00F2642F" w:rsidRDefault="00F2642F" w:rsidP="00F2642F">
      <w:pPr>
        <w:pStyle w:val="Heading1"/>
      </w:pPr>
      <w:r>
        <w:t>Experience</w:t>
      </w:r>
    </w:p>
    <w:p w14:paraId="5D7578E8" w14:textId="4ACC4300" w:rsidR="00434932" w:rsidRPr="00434932" w:rsidRDefault="00992555" w:rsidP="00F2642F">
      <w:pPr>
        <w:pStyle w:val="Company"/>
      </w:pPr>
      <w:r>
        <w:rPr>
          <w:b/>
        </w:rPr>
        <w:t>Advanced Drywall LLC</w:t>
      </w:r>
      <w:r w:rsidR="00434932" w:rsidRPr="00434932">
        <w:t xml:space="preserve"> </w:t>
      </w:r>
      <w:r w:rsidR="00D3497E">
        <w:t>–</w:t>
      </w:r>
      <w:r w:rsidR="00434932" w:rsidRPr="00434932">
        <w:t xml:space="preserve"> </w:t>
      </w:r>
      <w:r>
        <w:t>Foreman</w:t>
      </w:r>
      <w:r w:rsidR="00434932">
        <w:t xml:space="preserve">; </w:t>
      </w:r>
      <w:r>
        <w:t>Idaho Falls</w:t>
      </w:r>
      <w:r w:rsidR="00434932">
        <w:t xml:space="preserve">, </w:t>
      </w:r>
      <w:r>
        <w:t>ID</w:t>
      </w:r>
      <w:r w:rsidR="00434932">
        <w:tab/>
      </w:r>
      <w:r>
        <w:t>Jun</w:t>
      </w:r>
      <w:r w:rsidR="006E1DD6">
        <w:t xml:space="preserve"> </w:t>
      </w:r>
      <w:r>
        <w:t>2018</w:t>
      </w:r>
      <w:r w:rsidR="00434932" w:rsidRPr="00434932">
        <w:t xml:space="preserve"> </w:t>
      </w:r>
      <w:r w:rsidR="00B763B7">
        <w:t>–</w:t>
      </w:r>
      <w:r w:rsidR="00434932" w:rsidRPr="00434932">
        <w:t xml:space="preserve"> Present</w:t>
      </w:r>
    </w:p>
    <w:p w14:paraId="7EAC4E3E" w14:textId="021FEEE8" w:rsidR="00434932" w:rsidRPr="00F2642F" w:rsidRDefault="00992555" w:rsidP="006C6A5A">
      <w:pPr>
        <w:pStyle w:val="JobDesc"/>
      </w:pPr>
      <w:r>
        <w:t>Commercial drywall, metal framing, and acoustical ceilings</w:t>
      </w:r>
      <w:r w:rsidR="00434932" w:rsidRPr="00F2642F">
        <w:t xml:space="preserve"> </w:t>
      </w:r>
      <w:r>
        <w:t>subcontractor</w:t>
      </w:r>
    </w:p>
    <w:p w14:paraId="71214371" w14:textId="481AFAD2" w:rsidR="00360A1D" w:rsidRDefault="00360A1D" w:rsidP="006C6A5A">
      <w:pPr>
        <w:pStyle w:val="Bullets"/>
      </w:pPr>
      <w:r>
        <w:t>Lead one to three member crews while coordinating with contractors and governing bodies on industrial projects</w:t>
      </w:r>
    </w:p>
    <w:p w14:paraId="4D990BC4" w14:textId="76174C74" w:rsidR="00360A1D" w:rsidRDefault="00360A1D" w:rsidP="00360A1D">
      <w:pPr>
        <w:pStyle w:val="Bullets"/>
      </w:pPr>
      <w:r>
        <w:t>Efficiently completed projects with constantly changing scope, problems, and hazardous environments</w:t>
      </w:r>
    </w:p>
    <w:p w14:paraId="69B4BFD4" w14:textId="1E922512" w:rsidR="00940053" w:rsidRPr="00F2642F" w:rsidRDefault="00940053" w:rsidP="00940053">
      <w:pPr>
        <w:pStyle w:val="Company"/>
      </w:pPr>
      <w:r>
        <w:rPr>
          <w:b/>
        </w:rPr>
        <w:t>National Youth Leadership Training: Cedar Badge</w:t>
      </w:r>
      <w:r>
        <w:t xml:space="preserve"> – Crew President</w:t>
      </w:r>
      <w:r>
        <w:tab/>
        <w:t>May 2016</w:t>
      </w:r>
      <w:r w:rsidRPr="00F2642F">
        <w:t xml:space="preserve"> </w:t>
      </w:r>
      <w:r>
        <w:t>–</w:t>
      </w:r>
      <w:r w:rsidRPr="00F2642F">
        <w:t xml:space="preserve"> </w:t>
      </w:r>
      <w:r>
        <w:t>Mar 2020</w:t>
      </w:r>
    </w:p>
    <w:p w14:paraId="02C564B2" w14:textId="04D511B7" w:rsidR="00940053" w:rsidRDefault="00940053" w:rsidP="00940053">
      <w:pPr>
        <w:pStyle w:val="Bullets"/>
      </w:pPr>
      <w:r w:rsidRPr="00B24604">
        <w:t>Planned and executed 5-day training experiences for 30+ youth, coordinat</w:t>
      </w:r>
      <w:r>
        <w:t>ing transportation, housing, food, and safety</w:t>
      </w:r>
      <w:r w:rsidRPr="00B24604">
        <w:t xml:space="preserve"> with staff to ensure smooth operations</w:t>
      </w:r>
      <w:r>
        <w:t xml:space="preserve"> while training participants and staff in leadership principles</w:t>
      </w:r>
    </w:p>
    <w:p w14:paraId="585954C1" w14:textId="2363A693" w:rsidR="002B388D" w:rsidRDefault="002B388D" w:rsidP="002B388D">
      <w:pPr>
        <w:pStyle w:val="Bullets"/>
        <w:numPr>
          <w:ilvl w:val="0"/>
          <w:numId w:val="0"/>
        </w:numPr>
      </w:pPr>
      <w:r w:rsidRPr="00B24604">
        <w:rPr>
          <w:b/>
          <w:sz w:val="22"/>
          <w:szCs w:val="22"/>
        </w:rPr>
        <w:t>The Church of Jesus Christ of Latter-day Saints</w:t>
      </w:r>
      <w:r>
        <w:t xml:space="preserve"> – Full-time Missionary</w:t>
      </w:r>
      <w:r>
        <w:tab/>
        <w:t>D</w:t>
      </w:r>
      <w:r w:rsidR="00562119">
        <w:t>ec</w:t>
      </w:r>
      <w:r>
        <w:t xml:space="preserve"> 2021</w:t>
      </w:r>
      <w:r w:rsidRPr="00F2642F">
        <w:t xml:space="preserve"> </w:t>
      </w:r>
      <w:r>
        <w:t>–</w:t>
      </w:r>
      <w:r w:rsidRPr="00F2642F">
        <w:t xml:space="preserve"> </w:t>
      </w:r>
      <w:r>
        <w:t>D</w:t>
      </w:r>
      <w:r w:rsidR="00562119">
        <w:t>ec</w:t>
      </w:r>
      <w:r>
        <w:t xml:space="preserve"> 2023</w:t>
      </w:r>
    </w:p>
    <w:p w14:paraId="76154A8C" w14:textId="77777777" w:rsidR="002B388D" w:rsidRPr="00C00687" w:rsidRDefault="002B388D" w:rsidP="002B388D">
      <w:pPr>
        <w:pStyle w:val="JobDesc"/>
      </w:pPr>
      <w:r w:rsidRPr="00C00687">
        <w:t>Arizona Phoenix Mission, Phoenix Arizona, USA</w:t>
      </w:r>
    </w:p>
    <w:p w14:paraId="29D9E648" w14:textId="77777777" w:rsidR="002B388D" w:rsidRDefault="002B388D" w:rsidP="00307BA3">
      <w:pPr>
        <w:pStyle w:val="Bullets"/>
      </w:pPr>
      <w:r w:rsidRPr="00940053">
        <w:t>Taught and mentored individuals 70+ hours weekly, developing strong interpersonal and cross-cultural communication skills</w:t>
      </w:r>
      <w:r>
        <w:t xml:space="preserve"> through daily interaction with leaders, missionaries, and general public</w:t>
      </w:r>
    </w:p>
    <w:p w14:paraId="276410BB" w14:textId="77777777" w:rsidR="002B388D" w:rsidRDefault="002B388D" w:rsidP="00307BA3">
      <w:pPr>
        <w:pStyle w:val="Bullets"/>
      </w:pPr>
      <w:r w:rsidRPr="00940053">
        <w:t xml:space="preserve">Managed 30 team members across </w:t>
      </w:r>
      <w:r>
        <w:t>four</w:t>
      </w:r>
      <w:r w:rsidRPr="00940053">
        <w:t xml:space="preserve"> districts, fostering trust-based leadership practices that improved team engagement, autonomy, and morale</w:t>
      </w:r>
    </w:p>
    <w:p w14:paraId="65D3D396" w14:textId="09685A5C" w:rsidR="001465C4" w:rsidRDefault="002F1FC2" w:rsidP="001465C4">
      <w:pPr>
        <w:pStyle w:val="Bullets"/>
        <w:numPr>
          <w:ilvl w:val="0"/>
          <w:numId w:val="0"/>
        </w:numPr>
        <w:ind w:left="288" w:hanging="216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Personal </w:t>
      </w:r>
      <w:r w:rsidR="001465C4" w:rsidRPr="001465C4">
        <w:rPr>
          <w:b/>
          <w:sz w:val="22"/>
          <w:szCs w:val="22"/>
        </w:rPr>
        <w:t>Projects</w:t>
      </w:r>
    </w:p>
    <w:p w14:paraId="5FBA52F7" w14:textId="3105F5EB" w:rsidR="001465C4" w:rsidRPr="001465C4" w:rsidRDefault="001465C4" w:rsidP="00307BA3">
      <w:pPr>
        <w:pStyle w:val="Bullets"/>
        <w:numPr>
          <w:ilvl w:val="0"/>
          <w:numId w:val="19"/>
        </w:numPr>
      </w:pPr>
      <w:r w:rsidRPr="001465C4">
        <w:t>Alden</w:t>
      </w:r>
      <w:r w:rsidR="00307BA3">
        <w:t xml:space="preserve"> </w:t>
      </w:r>
      <w:r w:rsidRPr="001465C4">
        <w:t>–</w:t>
      </w:r>
      <w:r w:rsidR="00307BA3">
        <w:t xml:space="preserve"> </w:t>
      </w:r>
      <w:r w:rsidRPr="001465C4">
        <w:t xml:space="preserve">AI assistant that generates daily plans, manages calendars, and adapts to </w:t>
      </w:r>
      <w:r w:rsidR="00307BA3" w:rsidRPr="001465C4">
        <w:t>user</w:t>
      </w:r>
      <w:r w:rsidR="00307BA3">
        <w:t xml:space="preserve"> behavior</w:t>
      </w:r>
      <w:r w:rsidRPr="001465C4">
        <w:t xml:space="preserve"> using Python, SQL, and FastAPI</w:t>
      </w:r>
    </w:p>
    <w:p w14:paraId="0A0DAF5E" w14:textId="79086D91" w:rsidR="001465C4" w:rsidRPr="001465C4" w:rsidRDefault="001465C4" w:rsidP="00307BA3">
      <w:pPr>
        <w:pStyle w:val="Bullets"/>
        <w:numPr>
          <w:ilvl w:val="0"/>
          <w:numId w:val="19"/>
        </w:numPr>
      </w:pPr>
      <w:r w:rsidRPr="001465C4">
        <w:t>MiraLens</w:t>
      </w:r>
      <w:r w:rsidR="00307BA3">
        <w:t xml:space="preserve"> </w:t>
      </w:r>
      <w:r w:rsidR="00307BA3" w:rsidRPr="001465C4">
        <w:t>–</w:t>
      </w:r>
      <w:r w:rsidR="00307BA3">
        <w:t xml:space="preserve"> (</w:t>
      </w:r>
      <w:r w:rsidRPr="001465C4">
        <w:t>In Progress)</w:t>
      </w:r>
      <w:r w:rsidR="00307BA3">
        <w:t xml:space="preserve"> </w:t>
      </w:r>
      <w:r>
        <w:t xml:space="preserve">HUD </w:t>
      </w:r>
      <w:r w:rsidRPr="001465C4">
        <w:t xml:space="preserve">glasses prototype focused </w:t>
      </w:r>
      <w:r w:rsidR="00307BA3">
        <w:t xml:space="preserve">on </w:t>
      </w:r>
      <w:r w:rsidRPr="001465C4">
        <w:t>offline-first design t</w:t>
      </w:r>
      <w:r w:rsidR="00307BA3">
        <w:t>o connect users to nature using object and audio identification</w:t>
      </w:r>
    </w:p>
    <w:p w14:paraId="0A07BDDC" w14:textId="79BDED15" w:rsidR="001465C4" w:rsidRPr="00307BA3" w:rsidRDefault="001465C4" w:rsidP="00307BA3">
      <w:pPr>
        <w:pStyle w:val="Bullets"/>
        <w:numPr>
          <w:ilvl w:val="0"/>
          <w:numId w:val="19"/>
        </w:numPr>
      </w:pPr>
      <w:r w:rsidRPr="001465C4">
        <w:t xml:space="preserve">LifeNotes – </w:t>
      </w:r>
      <w:r w:rsidR="00307BA3">
        <w:t>(In Progress)</w:t>
      </w:r>
      <w:r w:rsidR="00307BA3" w:rsidRPr="00307BA3">
        <w:t xml:space="preserve"> </w:t>
      </w:r>
      <w:r w:rsidR="00307BA3">
        <w:t>O</w:t>
      </w:r>
      <w:r w:rsidRPr="001465C4">
        <w:t>ffline-first note-taking app in Kivy with Whisper speech-to-text transcription, semantic search (FAISS), and GPT-based AI integration that organizes and categorizes notes automatically</w:t>
      </w:r>
    </w:p>
    <w:p w14:paraId="31FB3466" w14:textId="77777777" w:rsidR="00A42E20" w:rsidRPr="00F2642F" w:rsidRDefault="00A42E20" w:rsidP="00A42E20">
      <w:pPr>
        <w:pStyle w:val="Heading1"/>
      </w:pPr>
      <w:r>
        <w:t>Skills</w:t>
      </w:r>
    </w:p>
    <w:p w14:paraId="0D15FD28" w14:textId="5F4968C5" w:rsidR="00A42E20" w:rsidRPr="002B388D" w:rsidRDefault="00A42E20" w:rsidP="00A42E20">
      <w:pPr>
        <w:pStyle w:val="Bullets"/>
      </w:pPr>
      <w:r w:rsidRPr="002B388D">
        <w:rPr>
          <w:rStyle w:val="Strong"/>
          <w:b w:val="0"/>
          <w:bCs w:val="0"/>
        </w:rPr>
        <w:t>Programming &amp; Data Science:</w:t>
      </w:r>
      <w:r w:rsidRPr="002B388D">
        <w:t xml:space="preserve"> Python (Pandas, PyTorch, TensorFlow, Kivy, APIs, XGBoost, Neural Networks), R (ggplot2, statistical analysis)</w:t>
      </w:r>
      <w:r w:rsidR="006E469E">
        <w:t xml:space="preserve">, </w:t>
      </w:r>
      <w:r w:rsidR="002373D1">
        <w:t>C++ and C#</w:t>
      </w:r>
      <w:r w:rsidR="00332A2A">
        <w:t xml:space="preserve"> (Monogame</w:t>
      </w:r>
      <w:r w:rsidR="002A0434">
        <w:t>)</w:t>
      </w:r>
    </w:p>
    <w:p w14:paraId="1F9DA1AE" w14:textId="77777777" w:rsidR="00A42E20" w:rsidRPr="002B388D" w:rsidRDefault="00A42E20" w:rsidP="00A42E20">
      <w:pPr>
        <w:pStyle w:val="Bullets"/>
      </w:pPr>
      <w:r w:rsidRPr="002B388D">
        <w:rPr>
          <w:rStyle w:val="Strong"/>
          <w:b w:val="0"/>
          <w:bCs w:val="0"/>
        </w:rPr>
        <w:t>Databases:</w:t>
      </w:r>
      <w:r w:rsidRPr="002B388D">
        <w:t xml:space="preserve"> SQL, MySQL, SQLModel, SQLAlchemy, Pydantic</w:t>
      </w:r>
    </w:p>
    <w:p w14:paraId="7D5041E3" w14:textId="620717C9" w:rsidR="00A42E20" w:rsidRPr="002B388D" w:rsidRDefault="00A42E20" w:rsidP="00A42E20">
      <w:pPr>
        <w:pStyle w:val="Bullets"/>
      </w:pPr>
      <w:r w:rsidRPr="002B388D">
        <w:rPr>
          <w:rStyle w:val="Strong"/>
          <w:b w:val="0"/>
          <w:bCs w:val="0"/>
        </w:rPr>
        <w:t>Visualization &amp; Analysis:</w:t>
      </w:r>
      <w:r w:rsidRPr="002B388D">
        <w:t xml:space="preserve"> ggplot2 (R), Plotnine (Python)</w:t>
      </w:r>
    </w:p>
    <w:p w14:paraId="0AFC8BB7" w14:textId="77777777" w:rsidR="00A42E20" w:rsidRPr="002B388D" w:rsidRDefault="00A42E20" w:rsidP="00A42E20">
      <w:pPr>
        <w:pStyle w:val="Bullets"/>
      </w:pPr>
      <w:r w:rsidRPr="002B388D">
        <w:rPr>
          <w:rStyle w:val="Strong"/>
          <w:b w:val="0"/>
          <w:bCs w:val="0"/>
        </w:rPr>
        <w:t>Tools &amp; Frameworks:</w:t>
      </w:r>
      <w:r w:rsidRPr="002B388D">
        <w:t xml:space="preserve"> Git/GitHub, FastAPI, Jupyter, VS Code, RStudio, Tableau, Google Colab</w:t>
      </w:r>
    </w:p>
    <w:p w14:paraId="1588B4D7" w14:textId="77777777" w:rsidR="00A42E20" w:rsidRPr="002B388D" w:rsidRDefault="00A42E20" w:rsidP="00A42E20">
      <w:pPr>
        <w:pStyle w:val="Bullets"/>
      </w:pPr>
      <w:r w:rsidRPr="002B388D">
        <w:rPr>
          <w:rStyle w:val="Strong"/>
          <w:b w:val="0"/>
          <w:bCs w:val="0"/>
        </w:rPr>
        <w:t>Other:</w:t>
      </w:r>
      <w:r w:rsidRPr="002B388D">
        <w:t xml:space="preserve"> Data cleaning, simulation modeling, machine learning, discrete-event simulation</w:t>
      </w:r>
    </w:p>
    <w:p w14:paraId="4F9810D0" w14:textId="4E706433" w:rsidR="00F2642F" w:rsidRDefault="004D2D1E" w:rsidP="00457A16">
      <w:pPr>
        <w:pStyle w:val="Heading1"/>
      </w:pPr>
      <w:r>
        <w:t>Interests</w:t>
      </w:r>
    </w:p>
    <w:p w14:paraId="22055A0F" w14:textId="677E88FD" w:rsidR="00307BA3" w:rsidRPr="00307BA3" w:rsidRDefault="00307BA3" w:rsidP="00307BA3">
      <w:pPr>
        <w:pStyle w:val="Bullets"/>
      </w:pPr>
      <w:r w:rsidRPr="00307BA3">
        <w:t>Reading &amp; Learning: Psychology, leadership, and personal growth books (</w:t>
      </w:r>
      <w:r w:rsidRPr="00307BA3">
        <w:rPr>
          <w:i/>
          <w:iCs/>
        </w:rPr>
        <w:t>The Anxious Generation, Multipliers, Rookie Smarts</w:t>
      </w:r>
      <w:r w:rsidRPr="00307BA3">
        <w:t>)</w:t>
      </w:r>
    </w:p>
    <w:p w14:paraId="425CB58F" w14:textId="57D0DB26" w:rsidR="00307BA3" w:rsidRPr="00307BA3" w:rsidRDefault="00307BA3" w:rsidP="00307BA3">
      <w:pPr>
        <w:pStyle w:val="Bullets"/>
      </w:pPr>
      <w:r w:rsidRPr="00307BA3">
        <w:t>Music &amp; Collaboration: Bassist and tuba player in jazz, folk, and rock ensembles</w:t>
      </w:r>
      <w:r w:rsidR="009D53FC">
        <w:t>; Idaho All-State Tuba</w:t>
      </w:r>
      <w:r w:rsidR="00BB3343">
        <w:t xml:space="preserve"> Player three years in a row</w:t>
      </w:r>
      <w:r w:rsidR="004D128D">
        <w:t>;</w:t>
      </w:r>
      <w:r w:rsidR="00BB3343">
        <w:t xml:space="preserve"> performed </w:t>
      </w:r>
      <w:r w:rsidR="004D128D">
        <w:t>at Boise, Idaho’s Treefort music festival</w:t>
      </w:r>
    </w:p>
    <w:p w14:paraId="3DE53D77" w14:textId="53A62026" w:rsidR="00307BA3" w:rsidRPr="00307BA3" w:rsidRDefault="00307BA3" w:rsidP="00307BA3">
      <w:pPr>
        <w:pStyle w:val="Bullets"/>
      </w:pPr>
      <w:r w:rsidRPr="00307BA3">
        <w:t>Hands-On Building: Constructed a 30×10 ft greenhouse, 20×10 ft outdoor pagoda, custom stool, and worktable</w:t>
      </w:r>
    </w:p>
    <w:p w14:paraId="7C5A2DFE" w14:textId="035F315F" w:rsidR="00A42E20" w:rsidRPr="002B388D" w:rsidRDefault="00307BA3" w:rsidP="00A42E20">
      <w:pPr>
        <w:pStyle w:val="Bullets"/>
      </w:pPr>
      <w:r w:rsidRPr="00307BA3">
        <w:t>Game Design &amp; Systems Thinking: Designing and playing complex simul</w:t>
      </w:r>
      <w:r w:rsidR="009D53FC">
        <w:t>ation games</w:t>
      </w:r>
    </w:p>
    <w:sectPr w:rsidR="00A42E20" w:rsidRPr="002B388D" w:rsidSect="00434932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626B"/>
    <w:multiLevelType w:val="hybridMultilevel"/>
    <w:tmpl w:val="EF06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230"/>
    <w:multiLevelType w:val="hybridMultilevel"/>
    <w:tmpl w:val="0E8C5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05A46"/>
    <w:multiLevelType w:val="hybridMultilevel"/>
    <w:tmpl w:val="70DE6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B6E71"/>
    <w:multiLevelType w:val="hybridMultilevel"/>
    <w:tmpl w:val="B15EEC0E"/>
    <w:lvl w:ilvl="0" w:tplc="6972B6F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D6C3E"/>
    <w:multiLevelType w:val="hybridMultilevel"/>
    <w:tmpl w:val="AFD05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762C43"/>
    <w:multiLevelType w:val="hybridMultilevel"/>
    <w:tmpl w:val="6CEAB9E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6" w15:restartNumberingAfterBreak="0">
    <w:nsid w:val="424A4943"/>
    <w:multiLevelType w:val="hybridMultilevel"/>
    <w:tmpl w:val="9482E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C15D8"/>
    <w:multiLevelType w:val="hybridMultilevel"/>
    <w:tmpl w:val="436C1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351815"/>
    <w:multiLevelType w:val="hybridMultilevel"/>
    <w:tmpl w:val="0D6C4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E37450"/>
    <w:multiLevelType w:val="hybridMultilevel"/>
    <w:tmpl w:val="EEDAC3E4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6D8D7883"/>
    <w:multiLevelType w:val="hybridMultilevel"/>
    <w:tmpl w:val="2234A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C41CC3"/>
    <w:multiLevelType w:val="hybridMultilevel"/>
    <w:tmpl w:val="5BA2B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8D2017"/>
    <w:multiLevelType w:val="hybridMultilevel"/>
    <w:tmpl w:val="B1B638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7811C4"/>
    <w:multiLevelType w:val="hybridMultilevel"/>
    <w:tmpl w:val="6522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DD1698"/>
    <w:multiLevelType w:val="hybridMultilevel"/>
    <w:tmpl w:val="F782F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777931">
    <w:abstractNumId w:val="3"/>
  </w:num>
  <w:num w:numId="2" w16cid:durableId="852646716">
    <w:abstractNumId w:val="14"/>
  </w:num>
  <w:num w:numId="3" w16cid:durableId="1884058903">
    <w:abstractNumId w:val="2"/>
  </w:num>
  <w:num w:numId="4" w16cid:durableId="418411156">
    <w:abstractNumId w:val="6"/>
  </w:num>
  <w:num w:numId="5" w16cid:durableId="1829246986">
    <w:abstractNumId w:val="4"/>
  </w:num>
  <w:num w:numId="6" w16cid:durableId="417487682">
    <w:abstractNumId w:val="11"/>
  </w:num>
  <w:num w:numId="7" w16cid:durableId="845823052">
    <w:abstractNumId w:val="7"/>
  </w:num>
  <w:num w:numId="8" w16cid:durableId="66147047">
    <w:abstractNumId w:val="10"/>
  </w:num>
  <w:num w:numId="9" w16cid:durableId="725221834">
    <w:abstractNumId w:val="8"/>
  </w:num>
  <w:num w:numId="10" w16cid:durableId="1421097960">
    <w:abstractNumId w:val="12"/>
  </w:num>
  <w:num w:numId="11" w16cid:durableId="611090326">
    <w:abstractNumId w:val="13"/>
  </w:num>
  <w:num w:numId="12" w16cid:durableId="1624456758">
    <w:abstractNumId w:val="9"/>
  </w:num>
  <w:num w:numId="13" w16cid:durableId="294221443">
    <w:abstractNumId w:val="3"/>
  </w:num>
  <w:num w:numId="14" w16cid:durableId="459885461">
    <w:abstractNumId w:val="3"/>
  </w:num>
  <w:num w:numId="15" w16cid:durableId="1024752590">
    <w:abstractNumId w:val="3"/>
  </w:num>
  <w:num w:numId="16" w16cid:durableId="1029837995">
    <w:abstractNumId w:val="3"/>
  </w:num>
  <w:num w:numId="17" w16cid:durableId="1549755093">
    <w:abstractNumId w:val="3"/>
  </w:num>
  <w:num w:numId="18" w16cid:durableId="1894656235">
    <w:abstractNumId w:val="3"/>
  </w:num>
  <w:num w:numId="19" w16cid:durableId="493643517">
    <w:abstractNumId w:val="5"/>
  </w:num>
  <w:num w:numId="20" w16cid:durableId="828057588">
    <w:abstractNumId w:val="3"/>
  </w:num>
  <w:num w:numId="21" w16cid:durableId="725883909">
    <w:abstractNumId w:val="0"/>
  </w:num>
  <w:num w:numId="22" w16cid:durableId="52279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DF"/>
    <w:rsid w:val="000166E1"/>
    <w:rsid w:val="00026431"/>
    <w:rsid w:val="00026D77"/>
    <w:rsid w:val="0004242D"/>
    <w:rsid w:val="00083ADD"/>
    <w:rsid w:val="000B050F"/>
    <w:rsid w:val="000B5B2C"/>
    <w:rsid w:val="001202AE"/>
    <w:rsid w:val="001465C4"/>
    <w:rsid w:val="00187E89"/>
    <w:rsid w:val="001B1147"/>
    <w:rsid w:val="001C3C24"/>
    <w:rsid w:val="00205AD7"/>
    <w:rsid w:val="002373D1"/>
    <w:rsid w:val="002A0434"/>
    <w:rsid w:val="002B388D"/>
    <w:rsid w:val="002F1FC2"/>
    <w:rsid w:val="00307BA3"/>
    <w:rsid w:val="00332A2A"/>
    <w:rsid w:val="00351A88"/>
    <w:rsid w:val="00360A1D"/>
    <w:rsid w:val="0037398D"/>
    <w:rsid w:val="003F53D9"/>
    <w:rsid w:val="00434932"/>
    <w:rsid w:val="00457A16"/>
    <w:rsid w:val="00495338"/>
    <w:rsid w:val="004D128D"/>
    <w:rsid w:val="004D2D1E"/>
    <w:rsid w:val="004F1166"/>
    <w:rsid w:val="00504464"/>
    <w:rsid w:val="0051756E"/>
    <w:rsid w:val="00562119"/>
    <w:rsid w:val="005F287B"/>
    <w:rsid w:val="00605A26"/>
    <w:rsid w:val="00614F1D"/>
    <w:rsid w:val="0063391B"/>
    <w:rsid w:val="00666A27"/>
    <w:rsid w:val="006C6A5A"/>
    <w:rsid w:val="006E1DD6"/>
    <w:rsid w:val="006E469E"/>
    <w:rsid w:val="00816838"/>
    <w:rsid w:val="008504BC"/>
    <w:rsid w:val="00872940"/>
    <w:rsid w:val="008900C8"/>
    <w:rsid w:val="00940053"/>
    <w:rsid w:val="00962859"/>
    <w:rsid w:val="00992555"/>
    <w:rsid w:val="009D53FC"/>
    <w:rsid w:val="009D656A"/>
    <w:rsid w:val="009E24FE"/>
    <w:rsid w:val="00A25299"/>
    <w:rsid w:val="00A42E20"/>
    <w:rsid w:val="00A514CD"/>
    <w:rsid w:val="00A5573D"/>
    <w:rsid w:val="00AB7CE5"/>
    <w:rsid w:val="00AC5A39"/>
    <w:rsid w:val="00B22E2E"/>
    <w:rsid w:val="00B24604"/>
    <w:rsid w:val="00B763B7"/>
    <w:rsid w:val="00B96025"/>
    <w:rsid w:val="00BB3343"/>
    <w:rsid w:val="00BB45E6"/>
    <w:rsid w:val="00BC1D56"/>
    <w:rsid w:val="00C00687"/>
    <w:rsid w:val="00C84EDF"/>
    <w:rsid w:val="00C964FF"/>
    <w:rsid w:val="00D3497E"/>
    <w:rsid w:val="00D624B8"/>
    <w:rsid w:val="00DC10DB"/>
    <w:rsid w:val="00DF11CC"/>
    <w:rsid w:val="00E13B47"/>
    <w:rsid w:val="00E410C6"/>
    <w:rsid w:val="00E63FE6"/>
    <w:rsid w:val="00E9088C"/>
    <w:rsid w:val="00E94EF6"/>
    <w:rsid w:val="00EB7C87"/>
    <w:rsid w:val="00F2642F"/>
    <w:rsid w:val="00F46C7B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750A"/>
  <w15:docId w15:val="{67006AC4-6577-4224-ABDB-343D3A58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5E6"/>
    <w:pPr>
      <w:spacing w:before="40" w:after="40" w:line="240" w:lineRule="auto"/>
    </w:pPr>
  </w:style>
  <w:style w:type="paragraph" w:styleId="Heading1">
    <w:name w:val="heading 1"/>
    <w:aliases w:val="SectionHeader"/>
    <w:basedOn w:val="Normal"/>
    <w:next w:val="Normal"/>
    <w:link w:val="Heading1Char"/>
    <w:uiPriority w:val="9"/>
    <w:qFormat/>
    <w:rsid w:val="006C6A5A"/>
    <w:pPr>
      <w:keepNext/>
      <w:keepLines/>
      <w:pBdr>
        <w:bottom w:val="single" w:sz="4" w:space="0" w:color="404040" w:themeColor="text1" w:themeTint="BF"/>
      </w:pBdr>
      <w:spacing w:before="360" w:after="0"/>
      <w:outlineLvl w:val="0"/>
    </w:pPr>
    <w:rPr>
      <w:rFonts w:asciiTheme="majorHAnsi" w:eastAsiaTheme="majorEastAsia" w:hAnsiTheme="majorHAnsi" w:cstheme="majorBidi"/>
      <w:b/>
      <w:bCs/>
      <w:caps/>
      <w:spacing w:val="40"/>
      <w:szCs w:val="28"/>
    </w:rPr>
  </w:style>
  <w:style w:type="paragraph" w:styleId="Heading2">
    <w:name w:val="heading 2"/>
    <w:aliases w:val="Name"/>
    <w:basedOn w:val="Normal"/>
    <w:next w:val="Normal"/>
    <w:link w:val="Heading2Char"/>
    <w:uiPriority w:val="9"/>
    <w:unhideWhenUsed/>
    <w:qFormat/>
    <w:rsid w:val="001B1147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/>
      <w:b/>
      <w:bCs/>
      <w:smallCaps/>
      <w:spacing w:val="6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Header Char"/>
    <w:basedOn w:val="DefaultParagraphFont"/>
    <w:link w:val="Heading1"/>
    <w:uiPriority w:val="9"/>
    <w:rsid w:val="006C6A5A"/>
    <w:rPr>
      <w:rFonts w:asciiTheme="majorHAnsi" w:eastAsiaTheme="majorEastAsia" w:hAnsiTheme="majorHAnsi" w:cstheme="majorBidi"/>
      <w:b/>
      <w:bCs/>
      <w:caps/>
      <w:spacing w:val="40"/>
      <w:szCs w:val="28"/>
    </w:rPr>
  </w:style>
  <w:style w:type="character" w:customStyle="1" w:styleId="Heading2Char">
    <w:name w:val="Heading 2 Char"/>
    <w:aliases w:val="Name Char"/>
    <w:basedOn w:val="DefaultParagraphFont"/>
    <w:link w:val="Heading2"/>
    <w:uiPriority w:val="9"/>
    <w:rsid w:val="001B1147"/>
    <w:rPr>
      <w:rFonts w:asciiTheme="majorHAnsi" w:eastAsiaTheme="majorEastAsia" w:hAnsiTheme="majorHAnsi" w:cstheme="majorBidi"/>
      <w:b/>
      <w:bCs/>
      <w:smallCaps/>
      <w:spacing w:val="60"/>
      <w:sz w:val="36"/>
      <w:szCs w:val="26"/>
    </w:rPr>
  </w:style>
  <w:style w:type="character" w:styleId="Hyperlink">
    <w:name w:val="Hyperlink"/>
    <w:basedOn w:val="DefaultParagraphFont"/>
    <w:uiPriority w:val="99"/>
    <w:unhideWhenUsed/>
    <w:rsid w:val="00434932"/>
    <w:rPr>
      <w:color w:val="007DC6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34932"/>
    <w:pPr>
      <w:ind w:left="720"/>
      <w:contextualSpacing/>
    </w:pPr>
  </w:style>
  <w:style w:type="paragraph" w:customStyle="1" w:styleId="Bullets">
    <w:name w:val="Bullets"/>
    <w:basedOn w:val="ListParagraph"/>
    <w:link w:val="BulletsChar"/>
    <w:qFormat/>
    <w:rsid w:val="006C6A5A"/>
    <w:pPr>
      <w:numPr>
        <w:numId w:val="1"/>
      </w:numPr>
      <w:tabs>
        <w:tab w:val="right" w:pos="10440"/>
      </w:tabs>
      <w:spacing w:before="20"/>
      <w:ind w:right="72"/>
      <w:contextualSpacing w:val="0"/>
      <w:jc w:val="both"/>
    </w:pPr>
    <w:rPr>
      <w:sz w:val="20"/>
      <w:szCs w:val="24"/>
    </w:rPr>
  </w:style>
  <w:style w:type="paragraph" w:customStyle="1" w:styleId="Company">
    <w:name w:val="Company"/>
    <w:basedOn w:val="Normal"/>
    <w:next w:val="JobDesc"/>
    <w:link w:val="CompanyChar"/>
    <w:qFormat/>
    <w:rsid w:val="00816838"/>
    <w:pPr>
      <w:tabs>
        <w:tab w:val="right" w:pos="10440"/>
      </w:tabs>
      <w:spacing w:before="80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2642F"/>
    <w:rPr>
      <w:sz w:val="24"/>
    </w:rPr>
  </w:style>
  <w:style w:type="character" w:customStyle="1" w:styleId="BulletsChar">
    <w:name w:val="Bullets Char"/>
    <w:basedOn w:val="ListParagraphChar"/>
    <w:link w:val="Bullets"/>
    <w:rsid w:val="006C6A5A"/>
    <w:rPr>
      <w:sz w:val="20"/>
      <w:szCs w:val="24"/>
    </w:rPr>
  </w:style>
  <w:style w:type="paragraph" w:customStyle="1" w:styleId="JobDesc">
    <w:name w:val="JobDesc"/>
    <w:basedOn w:val="Bullets"/>
    <w:next w:val="Bullets"/>
    <w:link w:val="JobDescChar"/>
    <w:qFormat/>
    <w:rsid w:val="00816838"/>
    <w:pPr>
      <w:numPr>
        <w:numId w:val="0"/>
      </w:numPr>
    </w:pPr>
    <w:rPr>
      <w:i/>
    </w:rPr>
  </w:style>
  <w:style w:type="character" w:customStyle="1" w:styleId="CompanyChar">
    <w:name w:val="Company Char"/>
    <w:basedOn w:val="DefaultParagraphFont"/>
    <w:link w:val="Company"/>
    <w:rsid w:val="00816838"/>
    <w:rPr>
      <w:szCs w:val="24"/>
    </w:rPr>
  </w:style>
  <w:style w:type="paragraph" w:customStyle="1" w:styleId="Education">
    <w:name w:val="Education"/>
    <w:basedOn w:val="Company"/>
    <w:link w:val="EducationChar"/>
    <w:qFormat/>
    <w:rsid w:val="00D3497E"/>
    <w:pPr>
      <w:tabs>
        <w:tab w:val="left" w:pos="3780"/>
      </w:tabs>
    </w:pPr>
  </w:style>
  <w:style w:type="character" w:customStyle="1" w:styleId="JobDescChar">
    <w:name w:val="JobDesc Char"/>
    <w:basedOn w:val="BulletsChar"/>
    <w:link w:val="JobDesc"/>
    <w:rsid w:val="00816838"/>
    <w:rPr>
      <w:i/>
      <w:sz w:val="20"/>
      <w:szCs w:val="24"/>
    </w:rPr>
  </w:style>
  <w:style w:type="paragraph" w:customStyle="1" w:styleId="Edu2">
    <w:name w:val="Edu2"/>
    <w:basedOn w:val="Education"/>
    <w:link w:val="Edu2Char"/>
    <w:qFormat/>
    <w:rsid w:val="00504464"/>
    <w:pPr>
      <w:spacing w:before="40"/>
    </w:pPr>
  </w:style>
  <w:style w:type="character" w:customStyle="1" w:styleId="EducationChar">
    <w:name w:val="Education Char"/>
    <w:basedOn w:val="CompanyChar"/>
    <w:link w:val="Education"/>
    <w:rsid w:val="00D3497E"/>
    <w:rPr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4F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Edu2Char">
    <w:name w:val="Edu2 Char"/>
    <w:basedOn w:val="EducationChar"/>
    <w:link w:val="Edu2"/>
    <w:rsid w:val="00504464"/>
    <w:rPr>
      <w:sz w:val="21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4FE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624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38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88D"/>
    <w:rPr>
      <w:b/>
      <w:bCs/>
    </w:rPr>
  </w:style>
  <w:style w:type="character" w:styleId="Emphasis">
    <w:name w:val="Emphasis"/>
    <w:basedOn w:val="DefaultParagraphFont"/>
    <w:uiPriority w:val="20"/>
    <w:qFormat/>
    <w:rsid w:val="00307B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w36\AppData\Local\Temp\ResumeTemplate.dotx" TargetMode="External"/></Relationships>
</file>

<file path=word/theme/theme1.xml><?xml version="1.0" encoding="utf-8"?>
<a:theme xmlns:a="http://schemas.openxmlformats.org/drawingml/2006/main" name="Default Theme">
  <a:themeElements>
    <a:clrScheme name="Walmart Colors (New)">
      <a:dk1>
        <a:sysClr val="windowText" lastClr="000000"/>
      </a:dk1>
      <a:lt1>
        <a:sysClr val="window" lastClr="FFFFFF"/>
      </a:lt1>
      <a:dk2>
        <a:srgbClr val="004C91"/>
      </a:dk2>
      <a:lt2>
        <a:srgbClr val="78B9E7"/>
      </a:lt2>
      <a:accent1>
        <a:srgbClr val="007DC6"/>
      </a:accent1>
      <a:accent2>
        <a:srgbClr val="FFC220"/>
      </a:accent2>
      <a:accent3>
        <a:srgbClr val="76C043"/>
      </a:accent3>
      <a:accent4>
        <a:srgbClr val="F47321"/>
      </a:accent4>
      <a:accent5>
        <a:srgbClr val="004C91"/>
      </a:accent5>
      <a:accent6>
        <a:srgbClr val="367C2B"/>
      </a:accent6>
      <a:hlink>
        <a:srgbClr val="007DC6"/>
      </a:hlink>
      <a:folHlink>
        <a:srgbClr val="007DC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0d7e9dae25e88bafd5d6810cd323908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50314a287fdff8a8dd383e54d599aaed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66C848-ED45-4753-8AE9-856FAFE3C0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DC27EF-F069-4C01-B361-4BAA3CC6B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EE0476-0BA7-494D-A8FF-1B0B433E2A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ResumeTemplate.dotx</Template>
  <TotalTime>15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Wal-Mart Stores, Inc.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Wasden, Shane</dc:creator>
  <cp:lastModifiedBy>Tristan Allen</cp:lastModifiedBy>
  <cp:revision>27</cp:revision>
  <cp:lastPrinted>2017-09-25T17:52:00Z</cp:lastPrinted>
  <dcterms:created xsi:type="dcterms:W3CDTF">2025-10-01T19:15:00Z</dcterms:created>
  <dcterms:modified xsi:type="dcterms:W3CDTF">2025-12-16T00:13:00Z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  <property fmtid="{D5CDD505-2E9C-101B-9397-08002B2CF9AE}" pid="3" name="GrammarlyDocumentId">
    <vt:lpwstr>575bab25-24fd-419a-9f54-70ac8eb020f5</vt:lpwstr>
  </property>
</Properties>
</file>